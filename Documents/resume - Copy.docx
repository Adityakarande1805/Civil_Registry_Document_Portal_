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b w:val="0"/>
          <w:bCs/>
          <w:caps w:val="0"/>
          <w:color w:val="auto"/>
          <w:kern w:val="0"/>
          <w:sz w:val="21"/>
          <w:szCs w:val="22"/>
          <w14:ligatures w14:val="none"/>
          <w14:numForm w14:val="default"/>
        </w:rPr>
        <w:alias w:val="Resume Name"/>
        <w:tag w:val="Resumen Name"/>
        <w:id w:val="-925414414"/>
        <w:placeholder>
          <w:docPart w:val="B8D64D80E65E468EA3989BF7CCD2E180"/>
        </w:placeholder>
        <w:docPartList>
          <w:docPartGallery w:val="Quick Parts"/>
          <w:docPartCategory w:val=" Resume Name"/>
        </w:docPartList>
      </w:sdtPr>
      <w:sdtEndPr/>
      <w:sdtContent>
        <w:tbl>
          <w:tblPr>
            <w:tblW w:w="5165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085"/>
            <w:gridCol w:w="1317"/>
          </w:tblGrid>
          <w:tr w:rsidR="008065EB">
            <w:trPr>
              <w:trHeight w:val="720"/>
              <w:jc w:val="center"/>
            </w:trPr>
            <w:tc>
              <w:tcPr>
                <w:tcW w:w="4367" w:type="pct"/>
                <w:tcBorders>
                  <w:top w:val="single" w:sz="4" w:space="0" w:color="6B7C71" w:themeColor="accent1" w:themeShade="BF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vAlign w:val="center"/>
              </w:tcPr>
              <w:p w:rsidR="008065EB" w:rsidRPr="00A4212D" w:rsidRDefault="00274896">
                <w:pPr>
                  <w:pStyle w:val="PersonalName"/>
                  <w:jc w:val="center"/>
                </w:pPr>
                <w:sdt>
                  <w:sdtPr>
                    <w:rPr>
                      <w:bCs/>
                    </w:rPr>
                    <w:alias w:val="Author"/>
                    <w:id w:val="67691220"/>
                    <w:placeholder>
                      <w:docPart w:val="75D0091064944621A9BAEEE05D828BED"/>
                    </w:placeholder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:text/>
                  </w:sdtPr>
                  <w:sdtEndPr/>
                  <w:sdtContent>
                    <w:proofErr w:type="spellStart"/>
                    <w:r w:rsidR="00A4212D">
                      <w:rPr>
                        <w:bCs/>
                        <w:caps w:val="0"/>
                      </w:rPr>
                      <w:t>Vaishnavi</w:t>
                    </w:r>
                    <w:proofErr w:type="spellEnd"/>
                    <w:r w:rsidR="00A4212D">
                      <w:rPr>
                        <w:bCs/>
                        <w:caps w:val="0"/>
                      </w:rPr>
                      <w:t xml:space="preserve"> </w:t>
                    </w:r>
                    <w:proofErr w:type="spellStart"/>
                    <w:r w:rsidR="00A4212D">
                      <w:rPr>
                        <w:bCs/>
                        <w:caps w:val="0"/>
                      </w:rPr>
                      <w:t>Dayanand</w:t>
                    </w:r>
                    <w:proofErr w:type="spellEnd"/>
                    <w:r w:rsidR="00A4212D">
                      <w:rPr>
                        <w:bCs/>
                        <w:caps w:val="0"/>
                      </w:rPr>
                      <w:t xml:space="preserve"> </w:t>
                    </w:r>
                    <w:proofErr w:type="spellStart"/>
                    <w:r w:rsidR="00A4212D">
                      <w:rPr>
                        <w:bCs/>
                        <w:caps w:val="0"/>
                      </w:rPr>
                      <w:t>U</w:t>
                    </w:r>
                    <w:r w:rsidR="00A4212D" w:rsidRPr="00A4212D">
                      <w:rPr>
                        <w:bCs/>
                        <w:caps w:val="0"/>
                      </w:rPr>
                      <w:t>marani</w:t>
                    </w:r>
                    <w:proofErr w:type="spellEnd"/>
                  </w:sdtContent>
                </w:sdt>
              </w:p>
            </w:tc>
            <w:tc>
              <w:tcPr>
                <w:tcW w:w="633" w:type="pct"/>
                <w:vMerge w:val="restart"/>
                <w:tcBorders>
                  <w:top w:val="nil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shd w:val="clear" w:color="auto" w:fill="auto"/>
                <w:tcMar>
                  <w:left w:w="158" w:type="dxa"/>
                  <w:right w:w="0" w:type="dxa"/>
                </w:tcMar>
              </w:tcPr>
              <w:p w:rsidR="008065EB" w:rsidRDefault="008065EB">
                <w:pPr>
                  <w:pStyle w:val="NoSpacing"/>
                  <w:ind w:left="71" w:hanging="71"/>
                  <w:jc w:val="right"/>
                  <w:rPr>
                    <w:spacing w:val="-24"/>
                  </w:rPr>
                </w:pPr>
                <w:r>
                  <w:rPr>
                    <w:noProof/>
                    <w:spacing w:val="-24"/>
                  </w:rPr>
                  <w:drawing>
                    <wp:inline distT="0" distB="0" distL="0" distR="0" wp14:anchorId="25852451" wp14:editId="7FCF0F03">
                      <wp:extent cx="660400" cy="810883"/>
                      <wp:effectExtent l="19050" t="19050" r="25400" b="2794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ResumePicture.png"/>
                              <pic:cNvPicPr/>
                            </pic:nvPicPr>
                            <pic:blipFill>
                              <a:blip r:embed="rId10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70763" cy="82360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shade val="85000"/>
                                </a:srgbClr>
                              </a:solidFill>
                              <a:ln w="6350" cap="flat" cmpd="sng" algn="ctr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8065EB">
            <w:trPr>
              <w:trHeight w:val="288"/>
              <w:jc w:val="center"/>
            </w:trPr>
            <w:tc>
              <w:tcPr>
                <w:tcW w:w="4367" w:type="pct"/>
                <w:tcBorders>
                  <w:top w:val="nil"/>
                  <w:left w:val="single" w:sz="4" w:space="0" w:color="6B7C71" w:themeColor="accent1" w:themeShade="BF"/>
                  <w:bottom w:val="single" w:sz="4" w:space="0" w:color="6B7C71" w:themeColor="accent1" w:themeShade="BF"/>
                  <w:right w:val="single" w:sz="4" w:space="0" w:color="6B7C71" w:themeColor="accent1" w:themeShade="BF"/>
                </w:tcBorders>
                <w:shd w:val="clear" w:color="auto" w:fill="93A299" w:themeFill="accent1"/>
                <w:vAlign w:val="center"/>
              </w:tcPr>
              <w:p w:rsidR="008065EB" w:rsidRPr="008065EB" w:rsidRDefault="00274896" w:rsidP="008065EB">
                <w:pPr>
                  <w:pStyle w:val="NoSpacing"/>
                  <w:jc w:val="center"/>
                  <w:rPr>
                    <w:caps/>
                    <w:color w:val="FFFFFF" w:themeColor="background1"/>
                  </w:rPr>
                </w:pPr>
                <w:sdt>
                  <w:sdtPr>
                    <w:rPr>
                      <w:caps/>
                      <w:color w:val="FFFFFF" w:themeColor="background1"/>
                      <w:sz w:val="18"/>
                      <w:szCs w:val="18"/>
                    </w:rPr>
                    <w:alias w:val="Address"/>
                    <w:id w:val="1097367308"/>
                    <w:placeholder>
                      <w:docPart w:val="D085633482354C4DA56166B75F2C23C3"/>
                    </w:placeholder>
                    <w:dataBinding w:prefixMappings="xmlns:ns0='http://schemas.microsoft.com/office/2006/coverPageProps' " w:xpath="/ns0:CoverPageProperties[1]/ns0:CompanyAddress[1]" w:storeItemID="{55AF091B-3C7A-41E3-B477-F2FDAA23CFDA}"/>
                    <w:text/>
                  </w:sdtPr>
                  <w:sdtEndPr/>
                  <w:sdtContent>
                    <w:r w:rsidR="008065EB" w:rsidRPr="008065EB">
                      <w:rPr>
                        <w:color w:val="FFFFFF" w:themeColor="background1"/>
                        <w:sz w:val="18"/>
                        <w:szCs w:val="18"/>
                      </w:rPr>
                      <w:t xml:space="preserve">At/post- </w:t>
                    </w:r>
                    <w:proofErr w:type="spellStart"/>
                    <w:r w:rsidR="008065EB" w:rsidRPr="008065EB">
                      <w:rPr>
                        <w:color w:val="FFFFFF" w:themeColor="background1"/>
                        <w:sz w:val="18"/>
                        <w:szCs w:val="18"/>
                      </w:rPr>
                      <w:t>Bastwad</w:t>
                    </w:r>
                    <w:proofErr w:type="spellEnd"/>
                    <w:r w:rsidR="008065EB" w:rsidRPr="008065EB">
                      <w:rPr>
                        <w:color w:val="FFFFFF" w:themeColor="background1"/>
                        <w:sz w:val="18"/>
                        <w:szCs w:val="18"/>
                      </w:rPr>
                      <w:t xml:space="preserve"> Tal – </w:t>
                    </w:r>
                    <w:proofErr w:type="spellStart"/>
                    <w:r w:rsidR="008065EB" w:rsidRPr="008065EB">
                      <w:rPr>
                        <w:color w:val="FFFFFF" w:themeColor="background1"/>
                        <w:sz w:val="18"/>
                        <w:szCs w:val="18"/>
                      </w:rPr>
                      <w:t>Shirol</w:t>
                    </w:r>
                    <w:proofErr w:type="spellEnd"/>
                    <w:r w:rsidR="008065EB" w:rsidRPr="008065EB">
                      <w:rPr>
                        <w:color w:val="FFFFFF" w:themeColor="background1"/>
                        <w:sz w:val="18"/>
                        <w:szCs w:val="18"/>
                      </w:rPr>
                      <w:t xml:space="preserve"> Dist</w:t>
                    </w:r>
                    <w:r w:rsidR="00A672B9">
                      <w:rPr>
                        <w:color w:val="FFFFFF" w:themeColor="background1"/>
                        <w:sz w:val="18"/>
                        <w:szCs w:val="18"/>
                      </w:rPr>
                      <w:t>.</w:t>
                    </w:r>
                    <w:r w:rsidR="008065EB" w:rsidRPr="008065EB">
                      <w:rPr>
                        <w:color w:val="FFFFFF" w:themeColor="background1"/>
                        <w:sz w:val="18"/>
                        <w:szCs w:val="18"/>
                      </w:rPr>
                      <w:t xml:space="preserve"> – Kolhapur State – Maharashtra 410106</w:t>
                    </w:r>
                  </w:sdtContent>
                </w:sdt>
              </w:p>
            </w:tc>
            <w:tc>
              <w:tcPr>
                <w:tcW w:w="633" w:type="pct"/>
                <w:vMerge/>
                <w:tcBorders>
                  <w:top w:val="single" w:sz="4" w:space="0" w:color="6B7C71" w:themeColor="accent1" w:themeShade="BF"/>
                  <w:left w:val="single" w:sz="4" w:space="0" w:color="6B7C71" w:themeColor="accent1" w:themeShade="BF"/>
                  <w:bottom w:val="nil"/>
                  <w:right w:val="single" w:sz="4" w:space="0" w:color="6B7C71" w:themeColor="accent1" w:themeShade="BF"/>
                </w:tcBorders>
                <w:shd w:val="clear" w:color="auto" w:fill="auto"/>
              </w:tcPr>
              <w:p w:rsidR="008065EB" w:rsidRDefault="008065EB">
                <w:pPr>
                  <w:pStyle w:val="NoSpacing"/>
                </w:pPr>
              </w:p>
            </w:tc>
          </w:tr>
          <w:tr w:rsidR="008065EB">
            <w:trPr>
              <w:trHeight w:val="80"/>
              <w:jc w:val="center"/>
            </w:trPr>
            <w:tc>
              <w:tcPr>
                <w:tcW w:w="4367" w:type="pct"/>
                <w:tcBorders>
                  <w:top w:val="single" w:sz="4" w:space="0" w:color="6B7C71" w:themeColor="accent1" w:themeShade="BF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8065EB" w:rsidRPr="008065EB" w:rsidRDefault="00274896" w:rsidP="008065EB">
                <w:pPr>
                  <w:pStyle w:val="NoSpacing"/>
                  <w:jc w:val="center"/>
                  <w:rPr>
                    <w:caps/>
                    <w:sz w:val="18"/>
                    <w:szCs w:val="18"/>
                  </w:rPr>
                </w:pPr>
                <w:sdt>
                  <w:sdtPr>
                    <w:rPr>
                      <w:sz w:val="18"/>
                      <w:szCs w:val="18"/>
                    </w:rPr>
                    <w:alias w:val="Phone"/>
                    <w:id w:val="1465078255"/>
                    <w:placeholder>
                      <w:docPart w:val="AE7D539C21144F89B1B8AC2497AA66A1"/>
                    </w:placeholder>
                    <w:dataBinding w:prefixMappings="xmlns:ns0='http://schemas.microsoft.com/office/2006/coverPageProps' " w:xpath="/ns0:CoverPageProperties[1]/ns0:CompanyPhone[1]" w:storeItemID="{55AF091B-3C7A-41E3-B477-F2FDAA23CFDA}"/>
                    <w:text/>
                  </w:sdtPr>
                  <w:sdtEndPr/>
                  <w:sdtContent>
                    <w:r w:rsidR="008065EB" w:rsidRPr="008065EB">
                      <w:rPr>
                        <w:sz w:val="18"/>
                        <w:szCs w:val="18"/>
                      </w:rPr>
                      <w:t>7038414511</w:t>
                    </w:r>
                  </w:sdtContent>
                </w:sdt>
                <w:r w:rsidR="008065EB" w:rsidRPr="008065EB">
                  <w:rPr>
                    <w:sz w:val="18"/>
                    <w:szCs w:val="18"/>
                  </w:rPr>
                  <w:t xml:space="preserve">  ▪  </w:t>
                </w:r>
                <w:r w:rsidR="008065EB" w:rsidRPr="008065EB">
                  <w:rPr>
                    <w:rFonts w:eastAsiaTheme="minorEastAsia"/>
                    <w:sz w:val="18"/>
                    <w:szCs w:val="18"/>
                  </w:rPr>
                  <w:t xml:space="preserve"> </w:t>
                </w:r>
                <w:sdt>
                  <w:sdtPr>
                    <w:rPr>
                      <w:sz w:val="18"/>
                      <w:szCs w:val="18"/>
                    </w:rPr>
                    <w:alias w:val="E-mail Address"/>
                    <w:id w:val="-1613197031"/>
                    <w:placeholder>
                      <w:docPart w:val="9883B4D931704BD6A22B75A530A735E8"/>
                    </w:placeholder>
                    <w:dataBinding w:prefixMappings="xmlns:ns0='http://schemas.microsoft.com/office/2006/coverPageProps' " w:xpath="/ns0:CoverPageProperties[1]/ns0:CompanyEmail[1]" w:storeItemID="{55AF091B-3C7A-41E3-B477-F2FDAA23CFDA}"/>
                    <w:text/>
                  </w:sdtPr>
                  <w:sdtEndPr/>
                  <w:sdtContent>
                    <w:r w:rsidR="008065EB" w:rsidRPr="008065EB">
                      <w:rPr>
                        <w:sz w:val="18"/>
                        <w:szCs w:val="18"/>
                      </w:rPr>
                      <w:t>vaishnaviumarani2023@gmail.com</w:t>
                    </w:r>
                  </w:sdtContent>
                </w:sdt>
                <w:r w:rsidR="008065EB" w:rsidRPr="008065EB">
                  <w:rPr>
                    <w:sz w:val="18"/>
                    <w:szCs w:val="18"/>
                  </w:rPr>
                  <w:t xml:space="preserve">   </w:t>
                </w:r>
              </w:p>
            </w:tc>
            <w:tc>
              <w:tcPr>
                <w:tcW w:w="633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</w:tcPr>
              <w:p w:rsidR="008065EB" w:rsidRDefault="008065EB">
                <w:pPr>
                  <w:pStyle w:val="NoSpacing"/>
                </w:pPr>
              </w:p>
            </w:tc>
          </w:tr>
        </w:tbl>
        <w:p w:rsidR="00B81567" w:rsidRDefault="00274896">
          <w:pPr>
            <w:rPr>
              <w:b/>
              <w:bCs/>
            </w:rPr>
          </w:pPr>
        </w:p>
      </w:sdtContent>
    </w:sdt>
    <w:p w:rsidR="00B81567" w:rsidRPr="009331E8" w:rsidRDefault="008065EB" w:rsidP="00A4212D">
      <w:pPr>
        <w:pStyle w:val="SectionHeading"/>
        <w:spacing w:line="360" w:lineRule="auto"/>
        <w:rPr>
          <w:rFonts w:ascii="Times New Roman" w:hAnsi="Times New Roman" w:cs="Times New Roman"/>
          <w:color w:val="003366"/>
          <w:sz w:val="28"/>
          <w:szCs w:val="28"/>
        </w:rPr>
      </w:pPr>
      <w:r w:rsidRPr="009331E8">
        <w:rPr>
          <w:rFonts w:ascii="Times New Roman" w:hAnsi="Times New Roman" w:cs="Times New Roman"/>
          <w:color w:val="003366"/>
          <w:sz w:val="28"/>
          <w:szCs w:val="28"/>
        </w:rPr>
        <w:t xml:space="preserve">Career </w:t>
      </w:r>
      <w:r w:rsidR="008C1D9F" w:rsidRPr="009331E8">
        <w:rPr>
          <w:rFonts w:ascii="Times New Roman" w:hAnsi="Times New Roman" w:cs="Times New Roman"/>
          <w:color w:val="003366"/>
          <w:sz w:val="28"/>
          <w:szCs w:val="28"/>
        </w:rPr>
        <w:t>Objectives</w:t>
      </w:r>
    </w:p>
    <w:p w:rsidR="008065EB" w:rsidRPr="004B3BE1" w:rsidRDefault="008065EB" w:rsidP="00A4212D">
      <w:pPr>
        <w:spacing w:line="360" w:lineRule="auto"/>
      </w:pPr>
      <w:r w:rsidRPr="004B3BE1">
        <w:rPr>
          <w:rFonts w:cs="Times New Roman"/>
        </w:rPr>
        <w:t xml:space="preserve">I am looking for an entry level position to kick start my career. I wish to work in a </w:t>
      </w:r>
      <w:r w:rsidRPr="004B3BE1">
        <w:rPr>
          <w:rFonts w:cs="Times New Roman"/>
          <w:shd w:val="clear" w:color="auto" w:fill="FFFFFF" w:themeFill="background1"/>
        </w:rPr>
        <w:t>dynamic</w:t>
      </w:r>
      <w:r w:rsidRPr="004B3BE1">
        <w:rPr>
          <w:rFonts w:cs="Times New Roman"/>
        </w:rPr>
        <w:t xml:space="preserve"> organization that will contribute to my professional and personal growth while I contribute to the growth of the company as well as engage in opportunities to further the company’s goals.</w:t>
      </w:r>
    </w:p>
    <w:p w:rsidR="0022747C" w:rsidRDefault="0022747C" w:rsidP="009331E8">
      <w:pPr>
        <w:pStyle w:val="SectionHeading"/>
        <w:spacing w:line="360" w:lineRule="auto"/>
        <w:rPr>
          <w:rFonts w:ascii="Times New Roman" w:hAnsi="Times New Roman" w:cs="Times New Roman"/>
          <w:color w:val="003366"/>
          <w:sz w:val="28"/>
          <w:szCs w:val="28"/>
        </w:rPr>
        <w:sectPr w:rsidR="0022747C">
          <w:footerReference w:type="default" r:id="rId11"/>
          <w:headerReference w:type="first" r:id="rId12"/>
          <w:type w:val="continuous"/>
          <w:pgSz w:w="12240" w:h="15840"/>
          <w:pgMar w:top="1080" w:right="1080" w:bottom="1080" w:left="1080" w:header="720" w:footer="720" w:gutter="0"/>
          <w:cols w:space="720"/>
          <w:titlePg/>
          <w:docGrid w:linePitch="360"/>
        </w:sectPr>
      </w:pPr>
    </w:p>
    <w:p w:rsidR="00B81567" w:rsidRPr="00A26D8A" w:rsidRDefault="009331E8" w:rsidP="009331E8">
      <w:pPr>
        <w:pStyle w:val="SectionHeading"/>
        <w:spacing w:line="360" w:lineRule="auto"/>
        <w:rPr>
          <w:rFonts w:ascii="Times New Roman" w:hAnsi="Times New Roman" w:cs="Times New Roman"/>
          <w:color w:val="003366"/>
          <w:sz w:val="28"/>
          <w:szCs w:val="28"/>
        </w:rPr>
      </w:pPr>
      <w:r w:rsidRPr="00A26D8A">
        <w:rPr>
          <w:rFonts w:ascii="Times New Roman" w:hAnsi="Times New Roman" w:cs="Times New Roman"/>
          <w:color w:val="003366"/>
          <w:sz w:val="28"/>
          <w:szCs w:val="28"/>
        </w:rPr>
        <w:lastRenderedPageBreak/>
        <w:t>Education</w:t>
      </w:r>
    </w:p>
    <w:p w:rsidR="009331E8" w:rsidRPr="00A62832" w:rsidRDefault="009331E8" w:rsidP="009331E8">
      <w:pPr>
        <w:spacing w:line="276" w:lineRule="auto"/>
      </w:pPr>
      <w:r w:rsidRPr="00A62832">
        <w:rPr>
          <w:color w:val="003366"/>
          <w:sz w:val="22"/>
        </w:rPr>
        <w:t xml:space="preserve">BCS-II [2022-23]                                                                        </w:t>
      </w:r>
      <w:r w:rsidR="00B53783" w:rsidRPr="00A62832">
        <w:rPr>
          <w:color w:val="003366"/>
          <w:sz w:val="22"/>
        </w:rPr>
        <w:t xml:space="preserve">                    </w:t>
      </w:r>
      <w:r w:rsidRPr="00A62832">
        <w:rPr>
          <w:color w:val="003366"/>
          <w:sz w:val="22"/>
        </w:rPr>
        <w:t xml:space="preserve">                                                  </w:t>
      </w:r>
      <w:r w:rsidRPr="00A62832">
        <w:t xml:space="preserve">Willingdon College, </w:t>
      </w:r>
      <w:proofErr w:type="spellStart"/>
      <w:r w:rsidRPr="00A62832">
        <w:t>Sangli</w:t>
      </w:r>
      <w:proofErr w:type="spellEnd"/>
      <w:r w:rsidRPr="00A62832">
        <w:t xml:space="preserve">                                                                                      </w:t>
      </w:r>
      <w:r w:rsidR="0022747C">
        <w:t xml:space="preserve">     </w:t>
      </w:r>
      <w:r w:rsidRPr="00A62832">
        <w:t xml:space="preserve">  </w:t>
      </w:r>
      <w:bookmarkStart w:id="0" w:name="_GoBack"/>
      <w:r w:rsidRPr="00A62832">
        <w:t>80.4%</w:t>
      </w:r>
    </w:p>
    <w:bookmarkEnd w:id="0"/>
    <w:p w:rsidR="009331E8" w:rsidRDefault="009331E8" w:rsidP="009331E8">
      <w:pPr>
        <w:spacing w:line="276" w:lineRule="auto"/>
      </w:pPr>
      <w:r>
        <w:rPr>
          <w:color w:val="003366"/>
          <w:sz w:val="22"/>
        </w:rPr>
        <w:t>BCS-</w:t>
      </w:r>
      <w:r w:rsidRPr="009331E8">
        <w:rPr>
          <w:color w:val="003366"/>
          <w:sz w:val="22"/>
        </w:rPr>
        <w:t>I [</w:t>
      </w:r>
      <w:r>
        <w:rPr>
          <w:color w:val="003366"/>
          <w:sz w:val="22"/>
        </w:rPr>
        <w:t>2021-22</w:t>
      </w:r>
      <w:r w:rsidRPr="009331E8">
        <w:rPr>
          <w:color w:val="003366"/>
          <w:sz w:val="22"/>
        </w:rPr>
        <w:t>]</w:t>
      </w:r>
      <w:r>
        <w:rPr>
          <w:color w:val="003366"/>
          <w:sz w:val="22"/>
        </w:rPr>
        <w:t xml:space="preserve">                                                                                                                           </w:t>
      </w:r>
      <w:r>
        <w:t xml:space="preserve">Willingdon College, </w:t>
      </w:r>
      <w:proofErr w:type="spellStart"/>
      <w:r>
        <w:t>Sangli</w:t>
      </w:r>
      <w:proofErr w:type="spellEnd"/>
      <w:r>
        <w:t xml:space="preserve">                                                                                                                             85</w:t>
      </w:r>
      <w:r w:rsidR="00A26D8A">
        <w:t>.5</w:t>
      </w:r>
      <w:r>
        <w:t>%</w:t>
      </w:r>
    </w:p>
    <w:p w:rsidR="00A26D8A" w:rsidRDefault="00A26D8A" w:rsidP="00A26D8A">
      <w:pPr>
        <w:spacing w:line="276" w:lineRule="auto"/>
      </w:pPr>
      <w:r>
        <w:rPr>
          <w:color w:val="003366"/>
          <w:sz w:val="22"/>
        </w:rPr>
        <w:t>HSC</w:t>
      </w:r>
      <w:r w:rsidRPr="009331E8">
        <w:rPr>
          <w:color w:val="003366"/>
          <w:sz w:val="22"/>
        </w:rPr>
        <w:t xml:space="preserve"> [</w:t>
      </w:r>
      <w:r>
        <w:rPr>
          <w:color w:val="003366"/>
          <w:sz w:val="22"/>
        </w:rPr>
        <w:t>2020-21</w:t>
      </w:r>
      <w:r w:rsidRPr="009331E8">
        <w:rPr>
          <w:color w:val="003366"/>
          <w:sz w:val="22"/>
        </w:rPr>
        <w:t>]</w:t>
      </w:r>
      <w:r>
        <w:rPr>
          <w:color w:val="003366"/>
          <w:sz w:val="22"/>
        </w:rPr>
        <w:t xml:space="preserve">                                                                                                                              </w:t>
      </w:r>
      <w:r>
        <w:t xml:space="preserve">       Shree </w:t>
      </w:r>
      <w:proofErr w:type="spellStart"/>
      <w:r>
        <w:t>Datta</w:t>
      </w:r>
      <w:proofErr w:type="spellEnd"/>
      <w:r>
        <w:t xml:space="preserve"> </w:t>
      </w:r>
      <w:proofErr w:type="spellStart"/>
      <w:r>
        <w:t>Kanishta</w:t>
      </w:r>
      <w:proofErr w:type="spellEnd"/>
      <w:r>
        <w:t xml:space="preserve"> </w:t>
      </w:r>
      <w:proofErr w:type="spellStart"/>
      <w:r>
        <w:t>Mahavidyalaya</w:t>
      </w:r>
      <w:proofErr w:type="spellEnd"/>
      <w:r>
        <w:t xml:space="preserve">, </w:t>
      </w:r>
      <w:proofErr w:type="spellStart"/>
      <w:r>
        <w:t>Kurundwad</w:t>
      </w:r>
      <w:proofErr w:type="spellEnd"/>
      <w:r>
        <w:t xml:space="preserve">                                                                                                                             80.00%</w:t>
      </w:r>
    </w:p>
    <w:p w:rsidR="00A26D8A" w:rsidRPr="00A26D8A" w:rsidRDefault="00A26D8A" w:rsidP="0022747C">
      <w:pPr>
        <w:spacing w:line="276" w:lineRule="auto"/>
      </w:pPr>
      <w:r>
        <w:rPr>
          <w:color w:val="003366"/>
          <w:sz w:val="22"/>
        </w:rPr>
        <w:t>SSC</w:t>
      </w:r>
      <w:r w:rsidRPr="009331E8">
        <w:rPr>
          <w:color w:val="003366"/>
          <w:sz w:val="22"/>
        </w:rPr>
        <w:t xml:space="preserve"> [</w:t>
      </w:r>
      <w:r>
        <w:rPr>
          <w:color w:val="003366"/>
          <w:sz w:val="22"/>
        </w:rPr>
        <w:t>2018-19</w:t>
      </w:r>
      <w:r w:rsidRPr="009331E8">
        <w:rPr>
          <w:color w:val="003366"/>
          <w:sz w:val="22"/>
        </w:rPr>
        <w:t>]</w:t>
      </w:r>
      <w:r>
        <w:rPr>
          <w:color w:val="003366"/>
          <w:sz w:val="22"/>
        </w:rPr>
        <w:t xml:space="preserve">                                                                                                                                       </w:t>
      </w:r>
      <w:r>
        <w:t xml:space="preserve">Sane </w:t>
      </w:r>
      <w:proofErr w:type="spellStart"/>
      <w:r>
        <w:t>Guruji</w:t>
      </w:r>
      <w:proofErr w:type="spellEnd"/>
      <w:r>
        <w:t xml:space="preserve"> </w:t>
      </w:r>
      <w:proofErr w:type="spellStart"/>
      <w:r>
        <w:t>Vidyalaya</w:t>
      </w:r>
      <w:proofErr w:type="spellEnd"/>
      <w:r>
        <w:t xml:space="preserve">, </w:t>
      </w:r>
      <w:proofErr w:type="spellStart"/>
      <w:r>
        <w:t>Kurundwad</w:t>
      </w:r>
      <w:proofErr w:type="spellEnd"/>
      <w:r>
        <w:t xml:space="preserve">                                                                                                                            87.80%</w:t>
      </w:r>
    </w:p>
    <w:p w:rsidR="00A26D8A" w:rsidRDefault="00A26D8A" w:rsidP="00A26D8A">
      <w:pPr>
        <w:pStyle w:val="SectionHeading"/>
        <w:spacing w:line="360" w:lineRule="auto"/>
        <w:rPr>
          <w:rFonts w:ascii="Times New Roman" w:hAnsi="Times New Roman" w:cs="Times New Roman"/>
          <w:color w:val="003366"/>
          <w:sz w:val="28"/>
          <w:szCs w:val="28"/>
        </w:rPr>
      </w:pPr>
      <w:r>
        <w:rPr>
          <w:rFonts w:ascii="Times New Roman" w:hAnsi="Times New Roman" w:cs="Times New Roman"/>
          <w:color w:val="003366"/>
          <w:sz w:val="28"/>
          <w:szCs w:val="28"/>
        </w:rPr>
        <w:t>Strengths</w:t>
      </w:r>
    </w:p>
    <w:p w:rsidR="00A26D8A" w:rsidRDefault="00A26D8A" w:rsidP="00A26D8A">
      <w:pPr>
        <w:pStyle w:val="ListParagraph"/>
        <w:numPr>
          <w:ilvl w:val="0"/>
          <w:numId w:val="7"/>
        </w:numPr>
      </w:pPr>
      <w:r>
        <w:t>Disciplined and Responsible</w:t>
      </w:r>
    </w:p>
    <w:p w:rsidR="00A26D8A" w:rsidRDefault="00D7785D" w:rsidP="00A26D8A">
      <w:pPr>
        <w:pStyle w:val="ListParagraph"/>
        <w:numPr>
          <w:ilvl w:val="0"/>
          <w:numId w:val="7"/>
        </w:numPr>
      </w:pPr>
      <w:r>
        <w:t>Team Managemen</w:t>
      </w:r>
      <w:r w:rsidR="00A26D8A">
        <w:t>t</w:t>
      </w:r>
    </w:p>
    <w:p w:rsidR="00D7785D" w:rsidRPr="00A26D8A" w:rsidRDefault="00A26D8A" w:rsidP="00901911">
      <w:pPr>
        <w:pStyle w:val="ListParagraph"/>
        <w:numPr>
          <w:ilvl w:val="0"/>
          <w:numId w:val="7"/>
        </w:numPr>
        <w:spacing w:line="276" w:lineRule="auto"/>
      </w:pPr>
      <w:r>
        <w:t>Solving mathematical logic</w:t>
      </w:r>
    </w:p>
    <w:p w:rsidR="00D7785D" w:rsidRDefault="00D7785D" w:rsidP="00901911">
      <w:pPr>
        <w:pStyle w:val="SectionHeading"/>
        <w:rPr>
          <w:rFonts w:ascii="Times New Roman" w:hAnsi="Times New Roman" w:cs="Times New Roman"/>
          <w:color w:val="003366"/>
          <w:sz w:val="28"/>
          <w:szCs w:val="28"/>
        </w:rPr>
      </w:pPr>
      <w:r>
        <w:rPr>
          <w:rFonts w:ascii="Times New Roman" w:hAnsi="Times New Roman" w:cs="Times New Roman"/>
          <w:color w:val="003366"/>
          <w:sz w:val="28"/>
          <w:szCs w:val="28"/>
        </w:rPr>
        <w:t>Hobbies</w:t>
      </w:r>
    </w:p>
    <w:p w:rsidR="00D7785D" w:rsidRDefault="00D7785D" w:rsidP="00D7785D">
      <w:pPr>
        <w:pStyle w:val="ListParagraph"/>
        <w:numPr>
          <w:ilvl w:val="0"/>
          <w:numId w:val="8"/>
        </w:numPr>
      </w:pPr>
      <w:r>
        <w:t>Cooking</w:t>
      </w:r>
    </w:p>
    <w:p w:rsidR="00901911" w:rsidRPr="00D7785D" w:rsidRDefault="00D7785D" w:rsidP="00901911">
      <w:pPr>
        <w:pStyle w:val="ListParagraph"/>
        <w:numPr>
          <w:ilvl w:val="0"/>
          <w:numId w:val="8"/>
        </w:numPr>
      </w:pPr>
      <w:r>
        <w:t>Listening Songs</w:t>
      </w:r>
    </w:p>
    <w:p w:rsidR="00B81567" w:rsidRDefault="00D7785D" w:rsidP="00D7785D">
      <w:pPr>
        <w:pStyle w:val="SectionHeading"/>
        <w:spacing w:line="360" w:lineRule="auto"/>
        <w:rPr>
          <w:rFonts w:asciiTheme="minorHAnsi" w:hAnsiTheme="minorHAnsi"/>
          <w:b w:val="0"/>
          <w:sz w:val="21"/>
          <w:szCs w:val="21"/>
        </w:rPr>
      </w:pPr>
      <w:r w:rsidRPr="00765E56">
        <w:rPr>
          <w:rFonts w:ascii="Times New Roman" w:hAnsi="Times New Roman" w:cs="Times New Roman"/>
          <w:color w:val="003366"/>
          <w:sz w:val="26"/>
          <w:szCs w:val="26"/>
        </w:rPr>
        <w:t xml:space="preserve"> Language </w:t>
      </w:r>
      <w:r w:rsidR="00C33811" w:rsidRPr="00765E56">
        <w:rPr>
          <w:rFonts w:ascii="Times New Roman" w:hAnsi="Times New Roman" w:cs="Times New Roman"/>
          <w:color w:val="003366"/>
          <w:sz w:val="26"/>
          <w:szCs w:val="26"/>
        </w:rPr>
        <w:t>Known</w:t>
      </w:r>
      <w:r w:rsidR="00C33811">
        <w:rPr>
          <w:rFonts w:ascii="Times New Roman" w:hAnsi="Times New Roman" w:cs="Times New Roman"/>
          <w:color w:val="003366"/>
          <w:sz w:val="28"/>
          <w:szCs w:val="28"/>
        </w:rPr>
        <w:t>: -</w:t>
      </w:r>
      <w:r>
        <w:rPr>
          <w:rFonts w:ascii="Times New Roman" w:hAnsi="Times New Roman" w:cs="Times New Roman"/>
          <w:color w:val="003366"/>
          <w:sz w:val="28"/>
          <w:szCs w:val="28"/>
        </w:rPr>
        <w:t xml:space="preserve"> </w:t>
      </w:r>
      <w:r w:rsidRPr="00D7785D">
        <w:rPr>
          <w:rFonts w:ascii="Times New Roman" w:hAnsi="Times New Roman" w:cs="Times New Roman"/>
          <w:color w:val="003366"/>
          <w:sz w:val="21"/>
          <w:szCs w:val="21"/>
        </w:rPr>
        <w:t xml:space="preserve"> </w:t>
      </w:r>
      <w:r w:rsidR="00C33811">
        <w:rPr>
          <w:rFonts w:asciiTheme="minorHAnsi" w:hAnsiTheme="minorHAnsi"/>
          <w:b w:val="0"/>
          <w:sz w:val="21"/>
          <w:szCs w:val="21"/>
        </w:rPr>
        <w:t>English</w:t>
      </w:r>
      <w:r w:rsidR="005421E2">
        <w:rPr>
          <w:rFonts w:asciiTheme="minorHAnsi" w:hAnsiTheme="minorHAnsi"/>
          <w:b w:val="0"/>
          <w:sz w:val="21"/>
          <w:szCs w:val="21"/>
        </w:rPr>
        <w:t>, Hindi</w:t>
      </w:r>
      <w:r w:rsidRPr="00D7785D">
        <w:rPr>
          <w:rFonts w:asciiTheme="minorHAnsi" w:hAnsiTheme="minorHAnsi"/>
          <w:b w:val="0"/>
          <w:sz w:val="21"/>
          <w:szCs w:val="21"/>
        </w:rPr>
        <w:t>, Marathi</w:t>
      </w:r>
    </w:p>
    <w:p w:rsidR="00001C7E" w:rsidRDefault="00001C7E" w:rsidP="00001C7E">
      <w:pPr>
        <w:pStyle w:val="SectionHeading"/>
        <w:spacing w:line="360" w:lineRule="auto"/>
        <w:rPr>
          <w:rFonts w:ascii="Times New Roman" w:hAnsi="Times New Roman" w:cs="Times New Roman"/>
          <w:color w:val="003366"/>
          <w:sz w:val="28"/>
          <w:szCs w:val="28"/>
        </w:rPr>
      </w:pPr>
      <w:r>
        <w:rPr>
          <w:rFonts w:ascii="Times New Roman" w:hAnsi="Times New Roman" w:cs="Times New Roman"/>
          <w:color w:val="003366"/>
          <w:sz w:val="28"/>
          <w:szCs w:val="28"/>
        </w:rPr>
        <w:t>Software known</w:t>
      </w:r>
    </w:p>
    <w:p w:rsidR="00001C7E" w:rsidRDefault="00001C7E" w:rsidP="00001C7E">
      <w:pPr>
        <w:pStyle w:val="ListParagraph"/>
        <w:numPr>
          <w:ilvl w:val="0"/>
          <w:numId w:val="16"/>
        </w:numPr>
      </w:pPr>
      <w:r>
        <w:t>Microsoft word, Excel, Visual Studio</w:t>
      </w:r>
    </w:p>
    <w:p w:rsidR="001462A1" w:rsidRPr="00001C7E" w:rsidRDefault="001462A1" w:rsidP="001462A1">
      <w:pPr>
        <w:pStyle w:val="ListParagraph"/>
        <w:ind w:firstLine="0"/>
      </w:pPr>
    </w:p>
    <w:p w:rsidR="00D7785D" w:rsidRDefault="00D7785D" w:rsidP="00D7785D">
      <w:pPr>
        <w:pStyle w:val="SectionHeading"/>
        <w:spacing w:line="360" w:lineRule="auto"/>
        <w:rPr>
          <w:rFonts w:ascii="Times New Roman" w:hAnsi="Times New Roman" w:cs="Times New Roman"/>
          <w:color w:val="003366"/>
          <w:sz w:val="28"/>
          <w:szCs w:val="28"/>
        </w:rPr>
      </w:pPr>
      <w:r>
        <w:rPr>
          <w:rFonts w:ascii="Times New Roman" w:hAnsi="Times New Roman" w:cs="Times New Roman"/>
          <w:color w:val="003366"/>
          <w:sz w:val="28"/>
          <w:szCs w:val="28"/>
        </w:rPr>
        <w:lastRenderedPageBreak/>
        <w:t>Key Skills</w:t>
      </w:r>
    </w:p>
    <w:p w:rsidR="00D7785D" w:rsidRPr="00765E56" w:rsidRDefault="00D7785D" w:rsidP="00095AB9">
      <w:pPr>
        <w:pStyle w:val="ListParagraph"/>
        <w:numPr>
          <w:ilvl w:val="0"/>
          <w:numId w:val="14"/>
        </w:numPr>
        <w:spacing w:line="360" w:lineRule="auto"/>
      </w:pPr>
      <w:r w:rsidRPr="00095AB9">
        <w:rPr>
          <w:u w:val="single"/>
        </w:rPr>
        <w:t>Core Java</w:t>
      </w:r>
      <w:r w:rsidR="00765E56" w:rsidRPr="00765E56">
        <w:t xml:space="preserve"> -</w:t>
      </w:r>
      <w:r w:rsidR="005421E2">
        <w:t xml:space="preserve"> Oops</w:t>
      </w:r>
      <w:r w:rsidRPr="00765E56">
        <w:t>,</w:t>
      </w:r>
      <w:r w:rsidR="005421E2">
        <w:t xml:space="preserve"> </w:t>
      </w:r>
      <w:r w:rsidRPr="00765E56">
        <w:t>String</w:t>
      </w:r>
      <w:r w:rsidR="00A672B9">
        <w:t>s</w:t>
      </w:r>
      <w:r w:rsidRPr="00765E56">
        <w:t>, Arrays, Control Statements, Loops, Constructor</w:t>
      </w:r>
    </w:p>
    <w:p w:rsidR="00C24266" w:rsidRPr="00765E56" w:rsidRDefault="00D7785D" w:rsidP="00095AB9">
      <w:pPr>
        <w:pStyle w:val="ListParagraph"/>
        <w:numPr>
          <w:ilvl w:val="0"/>
          <w:numId w:val="14"/>
        </w:numPr>
        <w:spacing w:line="360" w:lineRule="auto"/>
      </w:pPr>
      <w:r w:rsidRPr="00095AB9">
        <w:rPr>
          <w:u w:val="single"/>
        </w:rPr>
        <w:t>SQL and MySQL</w:t>
      </w:r>
      <w:r w:rsidRPr="00765E56">
        <w:t xml:space="preserve"> </w:t>
      </w:r>
      <w:r w:rsidR="005421E2">
        <w:t>– Database creation</w:t>
      </w:r>
      <w:r w:rsidR="00C24266" w:rsidRPr="00765E56">
        <w:t>, DML, DDL, Joins, Constraints</w:t>
      </w:r>
    </w:p>
    <w:p w:rsidR="00D7785D" w:rsidRPr="00B93CED" w:rsidRDefault="00C24266" w:rsidP="00095AB9">
      <w:pPr>
        <w:pStyle w:val="ListParagraph"/>
        <w:numPr>
          <w:ilvl w:val="0"/>
          <w:numId w:val="14"/>
        </w:numPr>
        <w:spacing w:line="360" w:lineRule="auto"/>
      </w:pPr>
      <w:r w:rsidRPr="00765E56">
        <w:t>HTML and CSS</w:t>
      </w:r>
    </w:p>
    <w:p w:rsidR="004B3BE1" w:rsidRDefault="00C24266" w:rsidP="004B3BE1">
      <w:pPr>
        <w:pStyle w:val="SectionHeading"/>
        <w:spacing w:line="360" w:lineRule="auto"/>
        <w:rPr>
          <w:rFonts w:ascii="Times New Roman" w:hAnsi="Times New Roman" w:cs="Times New Roman"/>
          <w:color w:val="003366"/>
          <w:sz w:val="28"/>
          <w:szCs w:val="28"/>
        </w:rPr>
      </w:pPr>
      <w:r>
        <w:rPr>
          <w:rFonts w:ascii="Times New Roman" w:hAnsi="Times New Roman" w:cs="Times New Roman"/>
          <w:color w:val="003366"/>
          <w:sz w:val="28"/>
          <w:szCs w:val="28"/>
        </w:rPr>
        <w:t xml:space="preserve">Academic Projects      </w:t>
      </w:r>
    </w:p>
    <w:p w:rsidR="004B3BE1" w:rsidRDefault="00C24266" w:rsidP="004B3BE1">
      <w:pPr>
        <w:pStyle w:val="SectionHeading"/>
        <w:numPr>
          <w:ilvl w:val="0"/>
          <w:numId w:val="13"/>
        </w:numPr>
        <w:spacing w:line="360" w:lineRule="auto"/>
      </w:pPr>
      <w:r w:rsidRPr="00C24266">
        <w:rPr>
          <w:szCs w:val="24"/>
        </w:rPr>
        <w:t>Civil Registry</w:t>
      </w:r>
    </w:p>
    <w:p w:rsidR="00C24266" w:rsidRPr="00B93CED" w:rsidRDefault="004B3BE1" w:rsidP="00B93CED">
      <w:pPr>
        <w:ind w:left="360"/>
      </w:pPr>
      <w:r w:rsidRPr="004B3BE1">
        <w:t>Online civil registry management system project is a web application. This is implemented in ASP.NET platform. Civil reg</w:t>
      </w:r>
      <w:r w:rsidR="008A5322">
        <w:t>istry is online system</w:t>
      </w:r>
      <w:r w:rsidRPr="004B3BE1">
        <w:t xml:space="preserve"> to help the Indian citizen to apply for their government records </w:t>
      </w:r>
      <w:proofErr w:type="spellStart"/>
      <w:r w:rsidRPr="004B3BE1">
        <w:t>A</w:t>
      </w:r>
      <w:r w:rsidR="00DB1772">
        <w:t>a</w:t>
      </w:r>
      <w:r w:rsidR="0022747C">
        <w:t>dhaar</w:t>
      </w:r>
      <w:proofErr w:type="spellEnd"/>
      <w:r w:rsidRPr="004B3BE1">
        <w:t xml:space="preserve"> card, Pan card, Voter ID, Birth Certificate, marriage Certificate and Death Certificate.  </w:t>
      </w:r>
      <w:r w:rsidR="00C24266">
        <w:t xml:space="preserve">                                                                                 </w:t>
      </w:r>
    </w:p>
    <w:p w:rsidR="00B81567" w:rsidRDefault="00765E56" w:rsidP="006E4DAC">
      <w:pPr>
        <w:pStyle w:val="SectionHeading"/>
        <w:spacing w:line="360" w:lineRule="auto"/>
        <w:rPr>
          <w:rFonts w:ascii="Times New Roman" w:hAnsi="Times New Roman" w:cs="Times New Roman"/>
          <w:color w:val="003366"/>
          <w:sz w:val="28"/>
          <w:szCs w:val="28"/>
        </w:rPr>
      </w:pPr>
      <w:r>
        <w:rPr>
          <w:rFonts w:ascii="Times New Roman" w:hAnsi="Times New Roman" w:cs="Times New Roman"/>
          <w:color w:val="003366"/>
          <w:sz w:val="28"/>
          <w:szCs w:val="28"/>
        </w:rPr>
        <w:t xml:space="preserve">Declaration   </w:t>
      </w:r>
    </w:p>
    <w:p w:rsidR="006E4DAC" w:rsidRPr="006E4DAC" w:rsidRDefault="006E4DAC" w:rsidP="006E4DAC">
      <w:pPr>
        <w:spacing w:line="360" w:lineRule="auto"/>
      </w:pPr>
      <w:r>
        <w:t xml:space="preserve">I hereby </w:t>
      </w:r>
      <w:r w:rsidR="006A2894">
        <w:t>declared that a</w:t>
      </w:r>
      <w:r w:rsidR="00901911">
        <w:t>ll the information provided above</w:t>
      </w:r>
      <w:r w:rsidR="006A2894">
        <w:t xml:space="preserve"> is correc</w:t>
      </w:r>
      <w:r w:rsidR="00901911">
        <w:t>t to the best of my knowledge.</w:t>
      </w:r>
    </w:p>
    <w:sectPr w:rsidR="006E4DAC" w:rsidRPr="006E4DAC" w:rsidSect="0022747C">
      <w:type w:val="continuous"/>
      <w:pgSz w:w="12240" w:h="15840"/>
      <w:pgMar w:top="1080" w:right="1080" w:bottom="1080" w:left="1080" w:header="720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4896" w:rsidRDefault="00274896">
      <w:pPr>
        <w:spacing w:after="0" w:line="240" w:lineRule="auto"/>
      </w:pPr>
      <w:r>
        <w:separator/>
      </w:r>
    </w:p>
  </w:endnote>
  <w:endnote w:type="continuationSeparator" w:id="0">
    <w:p w:rsidR="00274896" w:rsidRDefault="00274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GSMinchoB">
    <w:charset w:val="80"/>
    <w:family w:val="roman"/>
    <w:pitch w:val="variable"/>
    <w:sig w:usb0="80000281" w:usb1="28C76CF8" w:usb2="00000010" w:usb3="00000000" w:csb0="00020000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567" w:rsidRDefault="008C1D9F">
    <w:pPr>
      <w:pStyle w:val="Footer"/>
    </w:pP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editId="577F9C1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7" name="Bkgd: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81567" w:rsidRDefault="00B81567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id="Bkgd: 1" o:spid="_x0000_s1026" style="position:absolute;margin-left:0;margin-top:0;width:588.75pt;height:763.5pt;z-index:-251653120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" stroked="f" strokeweight="1pt">
              <v:fill r:id="rId1" o:title="" recolor="t" rotate="t" type="tile"/>
              <v:imagedata recolortarget="white [2257]"/>
              <v:textbox inset="2.53903mm,1.2695mm,2.53903mm,1.2695mm">
                <w:txbxContent>
                  <w:p w:rsidR="00B81567" w:rsidRDefault="00B81567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page" anchory="page"/>
            </v:round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editId="55950E0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49060" cy="8558530"/>
              <wp:effectExtent l="0" t="0" r="0" b="0"/>
              <wp:wrapNone/>
              <wp:docPr id="9" name="Bkgd: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9060" cy="8558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81567" w:rsidRDefault="00B81567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id="Bkgd: 2" o:spid="_x0000_s1027" style="position:absolute;margin-left:0;margin-top:0;width:507.8pt;height:673.9pt;z-index:-251652096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" stroked="f" strokeweight="2pt">
              <v:fill opacity="54484f"/>
              <v:textbox inset="2.53903mm,1.2695mm,2.53903mm,1.2695mm">
                <w:txbxContent>
                  <w:p w:rsidR="00B81567" w:rsidRDefault="00B81567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editId="4020270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98870" cy="8229600"/>
              <wp:effectExtent l="0" t="0" r="0" b="0"/>
              <wp:wrapNone/>
              <wp:docPr id="11" name="Bkgd: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98870" cy="822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81567" w:rsidRDefault="00B81567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id="Bkgd: 3" o:spid="_x0000_s1028" style="position:absolute;margin-left:0;margin-top:0;width:488.1pt;height:9in;z-index:-251651072;visibility:visible;mso-wrap-style:square;mso-width-percent:1043;mso-height-percent:1000;mso-wrap-distance-left:9pt;mso-wrap-distance-top:0;mso-wrap-distance-right:9pt;mso-wrap-distance-bottom:0;mso-position-horizontal:center;mso-position-horizontal-relative:margin;mso-position-vertical:center;mso-position-vertical-relative:margin;mso-width-percent:1043;mso-height-percent:10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" stroked="f" strokeweight=".5pt">
              <v:stroke linestyle="thinThin"/>
              <v:textbox inset="2.53903mm,1.2695mm,2.53903mm,1.2695mm">
                <w:txbxContent>
                  <w:p w:rsidR="00B81567" w:rsidRDefault="00B81567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editId="12486D2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margin">
                    <wp14:pctPosVOffset>100000</wp14:pctPosVOffset>
                  </wp:positionV>
                </mc:Choice>
                <mc:Fallback>
                  <wp:positionV relativeFrom="page">
                    <wp:posOffset>9372600</wp:posOffset>
                  </wp:positionV>
                </mc:Fallback>
              </mc:AlternateContent>
              <wp:extent cx="6127750" cy="246380"/>
              <wp:effectExtent l="0" t="0" r="0" b="0"/>
              <wp:wrapSquare wrapText="bothSides"/>
              <wp:docPr id="13" name="Da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7750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B81567" w:rsidRDefault="00274896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Author"/>
                              <w:id w:val="-1660617785"/>
                              <w:placeholder>
                                <w:docPart w:val="B330F8ACF88A46E0AD45BFE57D432ACD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roofErr w:type="spellStart"/>
                              <w:r w:rsidR="00A4212D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Vaishnavi</w:t>
                              </w:r>
                              <w:proofErr w:type="spellEnd"/>
                              <w:r w:rsidR="00A4212D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="00A4212D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Dayanand</w:t>
                              </w:r>
                              <w:proofErr w:type="spellEnd"/>
                              <w:r w:rsidR="00A4212D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="00A4212D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</w:rPr>
                                <w:t>Umarani</w:t>
                              </w:r>
                              <w:proofErr w:type="spellEnd"/>
                            </w:sdtContent>
                          </w:sdt>
                          <w:r w:rsidR="008C1D9F">
                            <w:rPr>
                              <w:b/>
                              <w:bCs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8C1D9F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 w:rsidR="008C1D9F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 w:rsidR="008C1D9F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8C1D9F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01911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 w:rsidR="008C1D9F">
                            <w:rPr>
                              <w:noProof/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103100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Date" o:spid="_x0000_s1029" style="position:absolute;margin-left:0;margin-top:0;width:482.5pt;height:19.4pt;z-index:251666432;visibility:visible;mso-wrap-style:square;mso-width-percent:1031;mso-height-percent:0;mso-top-percent:1000;mso-wrap-distance-left:9pt;mso-wrap-distance-top:0;mso-wrap-distance-right:9pt;mso-wrap-distance-bottom:0;mso-position-horizontal:center;mso-position-horizontal-relative:margin;mso-position-vertical-relative:margin;mso-width-percent:1031;mso-height-percent:0;mso-top-percent:10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" filled="f" stroked="f" strokeweight="2pt">
              <v:textbox inset="0,0,0,0">
                <w:txbxContent>
                  <w:p w:rsidR="00B81567" w:rsidRDefault="00274896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alias w:val="Author"/>
                        <w:id w:val="-1660617785"/>
                        <w:placeholder>
                          <w:docPart w:val="B330F8ACF88A46E0AD45BFE57D432ACD"/>
                        </w:placeholder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EndPr/>
                      <w:sdtContent>
                        <w:proofErr w:type="spellStart"/>
                        <w:r w:rsidR="00A4212D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Vaishnavi</w:t>
                        </w:r>
                        <w:proofErr w:type="spellEnd"/>
                        <w:r w:rsidR="00A4212D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A4212D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Dayanand</w:t>
                        </w:r>
                        <w:proofErr w:type="spellEnd"/>
                        <w:r w:rsidR="00A4212D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="00A4212D">
                          <w:rPr>
                            <w:color w:val="A6A6A6" w:themeColor="background1" w:themeShade="A6"/>
                            <w:sz w:val="18"/>
                            <w:szCs w:val="18"/>
                          </w:rPr>
                          <w:t>Umarani</w:t>
                        </w:r>
                        <w:proofErr w:type="spellEnd"/>
                      </w:sdtContent>
                    </w:sdt>
                    <w:r w:rsidR="008C1D9F"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</w:rPr>
                      <w:t xml:space="preserve"> </w:t>
                    </w:r>
                    <w:r w:rsidR="008C1D9F"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 w:rsidR="008C1D9F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 w:rsidR="008C1D9F"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 xml:space="preserve"> PAGE   \* MERGEFORMAT </w:instrText>
                    </w:r>
                    <w:r w:rsidR="008C1D9F"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 w:rsidR="00901911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 w:rsidR="008C1D9F">
                      <w:rPr>
                        <w:noProof/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4896" w:rsidRDefault="00274896">
      <w:pPr>
        <w:spacing w:after="0" w:line="240" w:lineRule="auto"/>
      </w:pPr>
      <w:r>
        <w:separator/>
      </w:r>
    </w:p>
  </w:footnote>
  <w:footnote w:type="continuationSeparator" w:id="0">
    <w:p w:rsidR="00274896" w:rsidRDefault="002748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1567" w:rsidRDefault="008C1D9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editId="48A3F32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125" cy="9696450"/>
              <wp:effectExtent l="0" t="0" r="0" b="0"/>
              <wp:wrapNone/>
              <wp:docPr id="2" name="Rounded 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125" cy="9696450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 cmpd="sng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w14:anchorId="295CAA91" id="Rounded Rectangle 17" o:spid="_x0000_s1026" style="position:absolute;margin-left:0;margin-top:0;width:588.75pt;height:763.5pt;z-index:-251657216;visibility:visible;mso-wrap-style:square;mso-width-percent:962;mso-height-percent:964;mso-wrap-distance-left:9pt;mso-wrap-distance-top:0;mso-wrap-distance-right:9pt;mso-wrap-distance-bottom:0;mso-position-horizontal:center;mso-position-horizontal-relative:page;mso-position-vertical:center;mso-position-vertical-relative:page;mso-width-percent:962;mso-height-percent:964;mso-width-relative:page;mso-height-relative:page;v-text-anchor:middle" arcsize="11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" stroked="f" strokeweight="1pt">
              <v:fill r:id="rId1" o:title="" recolor="t" rotate="t" type="tile"/>
              <v:imagedata recolortarget="white [2257]"/>
              <v:textbox inset="0,0,0,0"/>
              <w10:wrap anchorx="page" anchory="page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editId="0B2792B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944995" cy="9034145"/>
              <wp:effectExtent l="0" t="0" r="0" b="0"/>
              <wp:wrapNone/>
              <wp:docPr id="3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4995" cy="903414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w14:anchorId="1DAF7263" id="Rectangle 19" o:spid="_x0000_s1026" style="position:absolute;margin-left:0;margin-top:0;width:546.85pt;height:711.35pt;z-index:-251656192;visibility:visible;mso-wrap-style:square;mso-width-percent:1085;mso-height-percent:1040;mso-wrap-distance-left:9pt;mso-wrap-distance-top:0;mso-wrap-distance-right:9pt;mso-wrap-distance-bottom:0;mso-position-horizontal:center;mso-position-horizontal-relative:margin;mso-position-vertical:center;mso-position-vertical-relative:margin;mso-width-percent:1085;mso-height-percent:104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" stroked="f" strokeweight="2pt">
              <v:fill opacity="54484f"/>
              <v:textbox inset="0,0,0,0"/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editId="0833DCA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727190" cy="8756015"/>
              <wp:effectExtent l="0" t="0" r="0" b="0"/>
              <wp:wrapNone/>
              <wp:docPr id="4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27190" cy="87560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105100</wp14:pctWidth>
              </wp14:sizeRelH>
              <wp14:sizeRelV relativeFrom="margin">
                <wp14:pctHeight>100800</wp14:pctHeight>
              </wp14:sizeRelV>
            </wp:anchor>
          </w:drawing>
        </mc:Choice>
        <mc:Fallback>
          <w:pict>
            <v:rect w14:anchorId="6BEC26D3" id="Rectangle 21" o:spid="_x0000_s1026" style="position:absolute;margin-left:0;margin-top:0;width:529.7pt;height:689.45pt;z-index:-251655168;visibility:visible;mso-wrap-style:square;mso-width-percent:1051;mso-height-percent:1008;mso-wrap-distance-left:9pt;mso-wrap-distance-top:0;mso-wrap-distance-right:9pt;mso-wrap-distance-bottom:0;mso-position-horizontal:center;mso-position-horizontal-relative:margin;mso-position-vertical:center;mso-position-vertical-relative:margin;mso-width-percent:1051;mso-height-percent:1008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" stroked="f" strokeweight=".5pt">
              <v:stroke linestyle="thinThin"/>
              <v:textbox inset="2.53903mm,1.2695mm,2.53903mm,1.2695mm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E6DA9"/>
    <w:multiLevelType w:val="hybridMultilevel"/>
    <w:tmpl w:val="68C83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908CC"/>
    <w:multiLevelType w:val="hybridMultilevel"/>
    <w:tmpl w:val="43F0E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86963"/>
    <w:multiLevelType w:val="hybridMultilevel"/>
    <w:tmpl w:val="831A2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D43C7"/>
    <w:multiLevelType w:val="hybridMultilevel"/>
    <w:tmpl w:val="390A9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A6779"/>
    <w:multiLevelType w:val="hybridMultilevel"/>
    <w:tmpl w:val="92C07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A31452"/>
    <w:multiLevelType w:val="hybridMultilevel"/>
    <w:tmpl w:val="5F04A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021AD"/>
    <w:multiLevelType w:val="hybridMultilevel"/>
    <w:tmpl w:val="34C85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D176D"/>
    <w:multiLevelType w:val="hybridMultilevel"/>
    <w:tmpl w:val="B2AA9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281752F"/>
    <w:multiLevelType w:val="hybridMultilevel"/>
    <w:tmpl w:val="4EE86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7428EA"/>
    <w:multiLevelType w:val="hybridMultilevel"/>
    <w:tmpl w:val="A678B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430CC5"/>
    <w:multiLevelType w:val="hybridMultilevel"/>
    <w:tmpl w:val="30CC937E"/>
    <w:lvl w:ilvl="0" w:tplc="04090001">
      <w:start w:val="1"/>
      <w:numFmt w:val="bullet"/>
      <w:lvlText w:val=""/>
      <w:lvlJc w:val="left"/>
      <w:pPr>
        <w:ind w:left="7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10"/>
  </w:num>
  <w:num w:numId="4">
    <w:abstractNumId w:val="0"/>
  </w:num>
  <w:num w:numId="5">
    <w:abstractNumId w:val="13"/>
  </w:num>
  <w:num w:numId="6">
    <w:abstractNumId w:val="11"/>
  </w:num>
  <w:num w:numId="7">
    <w:abstractNumId w:val="8"/>
  </w:num>
  <w:num w:numId="8">
    <w:abstractNumId w:val="1"/>
  </w:num>
  <w:num w:numId="9">
    <w:abstractNumId w:val="6"/>
  </w:num>
  <w:num w:numId="10">
    <w:abstractNumId w:val="2"/>
  </w:num>
  <w:num w:numId="11">
    <w:abstractNumId w:val="3"/>
  </w:num>
  <w:num w:numId="12">
    <w:abstractNumId w:val="15"/>
  </w:num>
  <w:num w:numId="13">
    <w:abstractNumId w:val="7"/>
  </w:num>
  <w:num w:numId="14">
    <w:abstractNumId w:val="4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1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5EB"/>
    <w:rsid w:val="00001C7E"/>
    <w:rsid w:val="00095AB9"/>
    <w:rsid w:val="000A0A9F"/>
    <w:rsid w:val="001462A1"/>
    <w:rsid w:val="0022747C"/>
    <w:rsid w:val="00274896"/>
    <w:rsid w:val="003146B6"/>
    <w:rsid w:val="00410643"/>
    <w:rsid w:val="004B3BE1"/>
    <w:rsid w:val="005019E4"/>
    <w:rsid w:val="005421E2"/>
    <w:rsid w:val="006A2894"/>
    <w:rsid w:val="006E4DAC"/>
    <w:rsid w:val="0073678A"/>
    <w:rsid w:val="00765E56"/>
    <w:rsid w:val="008065EB"/>
    <w:rsid w:val="008A5322"/>
    <w:rsid w:val="008C1D9F"/>
    <w:rsid w:val="00901911"/>
    <w:rsid w:val="009331E8"/>
    <w:rsid w:val="00A0775F"/>
    <w:rsid w:val="00A26D8A"/>
    <w:rsid w:val="00A4212D"/>
    <w:rsid w:val="00A62832"/>
    <w:rsid w:val="00A672B9"/>
    <w:rsid w:val="00AD4943"/>
    <w:rsid w:val="00B53783"/>
    <w:rsid w:val="00B81567"/>
    <w:rsid w:val="00B93CED"/>
    <w:rsid w:val="00C24266"/>
    <w:rsid w:val="00C33811"/>
    <w:rsid w:val="00D7785D"/>
    <w:rsid w:val="00DB1772"/>
    <w:rsid w:val="00DD53EF"/>
    <w:rsid w:val="00E0767B"/>
    <w:rsid w:val="00F35310"/>
    <w:rsid w:val="00FA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DA34FD"/>
  <w15:docId w15:val="{73185C0A-3D5E-44F1-B69D-046D655D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32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character" w:styleId="Emphasis">
    <w:name w:val="Emphasis"/>
    <w:basedOn w:val="DefaultParagraphFont"/>
    <w:uiPriority w:val="20"/>
    <w:qFormat/>
    <w:rPr>
      <w:i/>
      <w:iCs/>
      <w:color w:val="564B3C" w:themeColor="text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sz w:val="2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  <w14:ligatures w14:val="standard"/>
      <w14:numForm w14:val="oldStyle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aliases w:val="Subsection Intense Emphasis"/>
    <w:basedOn w:val="DefaultParagraphFont"/>
    <w:uiPriority w:val="21"/>
    <w:qFormat/>
    <w:rPr>
      <w:b/>
      <w:bCs/>
      <w:i/>
      <w:iCs/>
      <w:color w:val="93A299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F543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F543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  <w14:numForm w14:val="default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Normal"/>
    <w:next w:val="Normal"/>
    <w:qFormat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Pr>
      <w:sz w:val="2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ersonalName">
    <w:name w:val="Personal Name"/>
    <w:basedOn w:val="Title"/>
    <w:qFormat/>
    <w:rPr>
      <w:b/>
      <w:sz w:val="28"/>
      <w:szCs w:val="28"/>
    </w:rPr>
  </w:style>
  <w:style w:type="paragraph" w:customStyle="1" w:styleId="Subsection">
    <w:name w:val="Subsection"/>
    <w:basedOn w:val="Heading2"/>
    <w:qFormat/>
    <w:pPr>
      <w:spacing w:before="0"/>
    </w:pPr>
    <w:rPr>
      <w:rFonts w:asciiTheme="minorHAnsi" w:hAnsiTheme="minorHAnsi"/>
      <w:color w:val="93A299" w:themeColor="accent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7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1033\Apothecary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8D64D80E65E468EA3989BF7CCD2E1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FFC8E-2F6F-48F9-9888-208695D663F3}"/>
      </w:docPartPr>
      <w:docPartBody>
        <w:p w:rsidR="001546D0" w:rsidRDefault="006D4281">
          <w:pPr>
            <w:pStyle w:val="B8D64D80E65E468EA3989BF7CCD2E180"/>
          </w:pPr>
          <w:r>
            <w:t>Choose a building block.</w:t>
          </w:r>
        </w:p>
      </w:docPartBody>
    </w:docPart>
    <w:docPart>
      <w:docPartPr>
        <w:name w:val="B330F8ACF88A46E0AD45BFE57D432A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1150A-C509-4BAB-BE0C-BE7729DBA0EB}"/>
      </w:docPartPr>
      <w:docPartBody>
        <w:p w:rsidR="001546D0" w:rsidRDefault="006D4281">
          <w:pPr>
            <w:pStyle w:val="B330F8ACF88A46E0AD45BFE57D432ACD"/>
          </w:pPr>
          <w:r>
            <w:rPr>
              <w:color w:val="A6A6A6" w:themeColor="background1" w:themeShade="A6"/>
              <w:sz w:val="18"/>
              <w:szCs w:val="18"/>
            </w:rPr>
            <w:t>[Type Your Name]</w:t>
          </w:r>
        </w:p>
      </w:docPartBody>
    </w:docPart>
    <w:docPart>
      <w:docPartPr>
        <w:name w:val="75D0091064944621A9BAEEE05D828B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FEF99-CD41-4073-8424-78BFA7F07F5D}"/>
      </w:docPartPr>
      <w:docPartBody>
        <w:p w:rsidR="001546D0" w:rsidRDefault="00645345" w:rsidP="00645345">
          <w:pPr>
            <w:pStyle w:val="75D0091064944621A9BAEEE05D828BED"/>
          </w:pPr>
          <w:r>
            <w:t>[Type Your Name]</w:t>
          </w:r>
        </w:p>
      </w:docPartBody>
    </w:docPart>
    <w:docPart>
      <w:docPartPr>
        <w:name w:val="D085633482354C4DA56166B75F2C23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3C47D-C4F7-4D1F-A500-E2C03A3D5F30}"/>
      </w:docPartPr>
      <w:docPartBody>
        <w:p w:rsidR="001546D0" w:rsidRDefault="00645345" w:rsidP="00645345">
          <w:pPr>
            <w:pStyle w:val="D085633482354C4DA56166B75F2C23C3"/>
          </w:pPr>
          <w:r>
            <w:rPr>
              <w:color w:val="44546A" w:themeColor="text2"/>
            </w:rPr>
            <w:t>[Type your address]</w:t>
          </w:r>
        </w:p>
      </w:docPartBody>
    </w:docPart>
    <w:docPart>
      <w:docPartPr>
        <w:name w:val="AE7D539C21144F89B1B8AC2497AA6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23315-3B10-4037-931D-F4AB5A54FC32}"/>
      </w:docPartPr>
      <w:docPartBody>
        <w:p w:rsidR="001546D0" w:rsidRDefault="00645345" w:rsidP="00645345">
          <w:pPr>
            <w:pStyle w:val="AE7D539C21144F89B1B8AC2497AA66A1"/>
          </w:pPr>
          <w:r>
            <w:rPr>
              <w:color w:val="44546A" w:themeColor="text2"/>
            </w:rPr>
            <w:t>[Type your phone number]</w:t>
          </w:r>
        </w:p>
      </w:docPartBody>
    </w:docPart>
    <w:docPart>
      <w:docPartPr>
        <w:name w:val="9883B4D931704BD6A22B75A530A73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4B4E8-ED88-4300-A50E-973D58DFE00A}"/>
      </w:docPartPr>
      <w:docPartBody>
        <w:p w:rsidR="001546D0" w:rsidRDefault="00645345" w:rsidP="00645345">
          <w:pPr>
            <w:pStyle w:val="9883B4D931704BD6A22B75A530A735E8"/>
          </w:pPr>
          <w:r>
            <w:rPr>
              <w:color w:val="44546A" w:themeColor="text2"/>
            </w:rPr>
            <w:t>[Type your e-mail]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GSMinchoB">
    <w:charset w:val="80"/>
    <w:family w:val="roman"/>
    <w:pitch w:val="variable"/>
    <w:sig w:usb0="80000281" w:usb1="28C76CF8" w:usb2="00000010" w:usb3="00000000" w:csb0="00020000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345"/>
    <w:rsid w:val="000D636F"/>
    <w:rsid w:val="001546D0"/>
    <w:rsid w:val="004C493F"/>
    <w:rsid w:val="00645345"/>
    <w:rsid w:val="006774B9"/>
    <w:rsid w:val="006D4281"/>
    <w:rsid w:val="007304C3"/>
    <w:rsid w:val="00F0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D64D80E65E468EA3989BF7CCD2E180">
    <w:name w:val="B8D64D80E65E468EA3989BF7CCD2E180"/>
  </w:style>
  <w:style w:type="paragraph" w:customStyle="1" w:styleId="7D90A3E7248B4099B1AE77AF5536D6AC">
    <w:name w:val="7D90A3E7248B4099B1AE77AF5536D6AC"/>
  </w:style>
  <w:style w:type="paragraph" w:customStyle="1" w:styleId="0BA8D1DF3A034662A2728E54CBC88D01">
    <w:name w:val="0BA8D1DF3A034662A2728E54CBC88D01"/>
  </w:style>
  <w:style w:type="paragraph" w:customStyle="1" w:styleId="F077A17FDB87431CB9EC4335C2D51990">
    <w:name w:val="F077A17FDB87431CB9EC4335C2D51990"/>
  </w:style>
  <w:style w:type="paragraph" w:customStyle="1" w:styleId="641CFF1D5C8048A6BD05650E07DDF69F">
    <w:name w:val="641CFF1D5C8048A6BD05650E07DDF69F"/>
  </w:style>
  <w:style w:type="paragraph" w:customStyle="1" w:styleId="D9E14EB3A5354020B2699BDB4D385E57">
    <w:name w:val="D9E14EB3A5354020B2699BDB4D385E57"/>
  </w:style>
  <w:style w:type="paragraph" w:customStyle="1" w:styleId="5CB017DB6D1543E090963A1A7FB7E927">
    <w:name w:val="5CB017DB6D1543E090963A1A7FB7E927"/>
  </w:style>
  <w:style w:type="paragraph" w:customStyle="1" w:styleId="D8DB862CDEC44F13AA892CD81D606CB4">
    <w:name w:val="D8DB862CDEC44F13AA892CD81D606CB4"/>
  </w:style>
  <w:style w:type="paragraph" w:customStyle="1" w:styleId="6D567571F2714311B853026427D299E5">
    <w:name w:val="6D567571F2714311B853026427D299E5"/>
  </w:style>
  <w:style w:type="paragraph" w:customStyle="1" w:styleId="5F72253808B1464BB006B4C7293C4A6D">
    <w:name w:val="5F72253808B1464BB006B4C7293C4A6D"/>
  </w:style>
  <w:style w:type="paragraph" w:customStyle="1" w:styleId="3859A3E440244B3E89A78E8F1876E6A0">
    <w:name w:val="3859A3E440244B3E89A78E8F1876E6A0"/>
  </w:style>
  <w:style w:type="paragraph" w:customStyle="1" w:styleId="395EDC5137054366B0190F0A01F7FEF7">
    <w:name w:val="395EDC5137054366B0190F0A01F7FEF7"/>
  </w:style>
  <w:style w:type="paragraph" w:customStyle="1" w:styleId="6A367DF84B434A69921A36A81F53FFA9">
    <w:name w:val="6A367DF84B434A69921A36A81F53FFA9"/>
  </w:style>
  <w:style w:type="paragraph" w:customStyle="1" w:styleId="512063D918CB4665BE70C9DDC8564383">
    <w:name w:val="512063D918CB4665BE70C9DDC8564383"/>
  </w:style>
  <w:style w:type="paragraph" w:customStyle="1" w:styleId="C58B38E069F04A348E1E0D1FCB9E6D78">
    <w:name w:val="C58B38E069F04A348E1E0D1FCB9E6D78"/>
  </w:style>
  <w:style w:type="paragraph" w:customStyle="1" w:styleId="3989955DC052467EA004652A3F22A8DB">
    <w:name w:val="3989955DC052467EA004652A3F22A8DB"/>
  </w:style>
  <w:style w:type="paragraph" w:customStyle="1" w:styleId="88A3B9F949394C4CB44DBC02C00FEFFE">
    <w:name w:val="88A3B9F949394C4CB44DBC02C00FEFFE"/>
  </w:style>
  <w:style w:type="paragraph" w:customStyle="1" w:styleId="AAF8C6FCD8C646E8A934C8A2F11507A9">
    <w:name w:val="AAF8C6FCD8C646E8A934C8A2F11507A9"/>
  </w:style>
  <w:style w:type="paragraph" w:customStyle="1" w:styleId="5A98B523ADD345EA96C3784F3B05F8B4">
    <w:name w:val="5A98B523ADD345EA96C3784F3B05F8B4"/>
  </w:style>
  <w:style w:type="paragraph" w:customStyle="1" w:styleId="B330F8ACF88A46E0AD45BFE57D432ACD">
    <w:name w:val="B330F8ACF88A46E0AD45BFE57D432ACD"/>
  </w:style>
  <w:style w:type="paragraph" w:customStyle="1" w:styleId="D4DFD8FDCA84481EA7830DEAF6788423">
    <w:name w:val="D4DFD8FDCA84481EA7830DEAF6788423"/>
    <w:rsid w:val="00645345"/>
  </w:style>
  <w:style w:type="paragraph" w:customStyle="1" w:styleId="9895F6BEE7F84C2E96C4EA84D22E8F06">
    <w:name w:val="9895F6BEE7F84C2E96C4EA84D22E8F06"/>
    <w:rsid w:val="00645345"/>
  </w:style>
  <w:style w:type="paragraph" w:customStyle="1" w:styleId="0F00CA9FE43C4ABEA14322CD9D16B4DB">
    <w:name w:val="0F00CA9FE43C4ABEA14322CD9D16B4DB"/>
    <w:rsid w:val="00645345"/>
  </w:style>
  <w:style w:type="paragraph" w:customStyle="1" w:styleId="75D0091064944621A9BAEEE05D828BED">
    <w:name w:val="75D0091064944621A9BAEEE05D828BED"/>
    <w:rsid w:val="00645345"/>
  </w:style>
  <w:style w:type="paragraph" w:customStyle="1" w:styleId="D085633482354C4DA56166B75F2C23C3">
    <w:name w:val="D085633482354C4DA56166B75F2C23C3"/>
    <w:rsid w:val="00645345"/>
  </w:style>
  <w:style w:type="paragraph" w:customStyle="1" w:styleId="AE7D539C21144F89B1B8AC2497AA66A1">
    <w:name w:val="AE7D539C21144F89B1B8AC2497AA66A1"/>
    <w:rsid w:val="00645345"/>
  </w:style>
  <w:style w:type="paragraph" w:customStyle="1" w:styleId="9883B4D931704BD6A22B75A530A735E8">
    <w:name w:val="9883B4D931704BD6A22B75A530A735E8"/>
    <w:rsid w:val="00645345"/>
  </w:style>
  <w:style w:type="paragraph" w:customStyle="1" w:styleId="F1BB5FD0271D485DB633312860C68E53">
    <w:name w:val="F1BB5FD0271D485DB633312860C68E53"/>
    <w:rsid w:val="006453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At/post- Bastwad Tal – Shirol Dist. – Kolhapur State – Maharashtra 410106</CompanyAddress>
  <CompanyPhone>7038414511</CompanyPhone>
  <CompanyFax/>
  <CompanyEmail>vaishnaviumarani2023@gmail.com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C0421296-94EE-40C5-A8E1-11B739A83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</Template>
  <TotalTime>6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Vaishnavi Dayanand Umarani</dc:creator>
  <cp:lastModifiedBy>Sony</cp:lastModifiedBy>
  <cp:revision>6</cp:revision>
  <dcterms:created xsi:type="dcterms:W3CDTF">2023-12-14T17:47:00Z</dcterms:created>
  <dcterms:modified xsi:type="dcterms:W3CDTF">2023-12-14T17:50:00Z</dcterms:modified>
</cp:coreProperties>
</file>